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0906" w14:textId="77777777" w:rsidR="00661890" w:rsidRPr="00F6665C" w:rsidRDefault="00661890" w:rsidP="00331523">
      <w:pPr>
        <w:pStyle w:val="Code"/>
        <w:rPr>
          <w:rFonts w:ascii="Arial Narrow" w:hAnsi="Arial Narrow"/>
        </w:rPr>
      </w:pPr>
    </w:p>
    <w:sectPr w:rsidR="00661890" w:rsidRPr="00F6665C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AC9F" w14:textId="77777777" w:rsidR="00932434" w:rsidRDefault="00932434" w:rsidP="00912A8D">
      <w:pPr>
        <w:spacing w:after="0" w:line="240" w:lineRule="auto"/>
      </w:pPr>
      <w:r>
        <w:separator/>
      </w:r>
    </w:p>
  </w:endnote>
  <w:endnote w:type="continuationSeparator" w:id="0">
    <w:p w14:paraId="0710E6AB" w14:textId="77777777" w:rsidR="00932434" w:rsidRDefault="00932434" w:rsidP="00912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2035843920"/>
      <w:docPartObj>
        <w:docPartGallery w:val="Page Numbers (Bottom of Page)"/>
        <w:docPartUnique/>
      </w:docPartObj>
    </w:sdtPr>
    <w:sdtContent>
      <w:p w14:paraId="10292CFA" w14:textId="77777777" w:rsidR="0085334A" w:rsidRPr="0085334A" w:rsidRDefault="0085334A">
        <w:pPr>
          <w:pStyle w:val="Fuzeile"/>
          <w:jc w:val="right"/>
          <w:rPr>
            <w:rFonts w:ascii="Arial Narrow" w:hAnsi="Arial Narrow"/>
            <w:sz w:val="20"/>
            <w:szCs w:val="20"/>
          </w:rPr>
        </w:pPr>
        <w:r w:rsidRPr="0085334A">
          <w:rPr>
            <w:rFonts w:ascii="Arial Narrow" w:hAnsi="Arial Narrow"/>
            <w:sz w:val="20"/>
            <w:szCs w:val="20"/>
          </w:rPr>
          <w:fldChar w:fldCharType="begin"/>
        </w:r>
        <w:r w:rsidRPr="0085334A">
          <w:rPr>
            <w:rFonts w:ascii="Arial Narrow" w:hAnsi="Arial Narrow"/>
            <w:sz w:val="20"/>
            <w:szCs w:val="20"/>
          </w:rPr>
          <w:instrText>PAGE   \* MERGEFORMAT</w:instrText>
        </w:r>
        <w:r w:rsidRPr="0085334A">
          <w:rPr>
            <w:rFonts w:ascii="Arial Narrow" w:hAnsi="Arial Narrow"/>
            <w:sz w:val="20"/>
            <w:szCs w:val="20"/>
          </w:rPr>
          <w:fldChar w:fldCharType="separate"/>
        </w:r>
        <w:r w:rsidRPr="0085334A">
          <w:rPr>
            <w:rFonts w:ascii="Arial Narrow" w:hAnsi="Arial Narrow"/>
            <w:sz w:val="20"/>
            <w:szCs w:val="20"/>
          </w:rPr>
          <w:t>2</w:t>
        </w:r>
        <w:r w:rsidRPr="0085334A">
          <w:rPr>
            <w:rFonts w:ascii="Arial Narrow" w:hAnsi="Arial Narrow"/>
            <w:sz w:val="20"/>
            <w:szCs w:val="20"/>
          </w:rPr>
          <w:fldChar w:fldCharType="end"/>
        </w:r>
      </w:p>
    </w:sdtContent>
  </w:sdt>
  <w:p w14:paraId="16AF34E9" w14:textId="77777777" w:rsidR="0085334A" w:rsidRDefault="0085334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A470" w14:textId="77777777" w:rsidR="00932434" w:rsidRDefault="00932434" w:rsidP="00912A8D">
      <w:pPr>
        <w:spacing w:after="0" w:line="240" w:lineRule="auto"/>
      </w:pPr>
      <w:r>
        <w:separator/>
      </w:r>
    </w:p>
  </w:footnote>
  <w:footnote w:type="continuationSeparator" w:id="0">
    <w:p w14:paraId="05ADCCCE" w14:textId="77777777" w:rsidR="00932434" w:rsidRDefault="00932434" w:rsidP="00912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37CB" w14:textId="77777777" w:rsidR="00912A8D" w:rsidRPr="0085334A" w:rsidRDefault="00912A8D" w:rsidP="00912A8D">
    <w:pPr>
      <w:pStyle w:val="Kopfzeile"/>
    </w:pPr>
    <w:r>
      <w:rPr>
        <w:rFonts w:ascii="Times New Roman" w:hAns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4409CAD6" wp14:editId="46B75200">
          <wp:simplePos x="0" y="0"/>
          <wp:positionH relativeFrom="page">
            <wp:align>right</wp:align>
          </wp:positionH>
          <wp:positionV relativeFrom="paragraph">
            <wp:posOffset>-411480</wp:posOffset>
          </wp:positionV>
          <wp:extent cx="1704975" cy="857250"/>
          <wp:effectExtent l="0" t="0" r="0" b="0"/>
          <wp:wrapNone/>
          <wp:docPr id="589279318" name="image1.jpeg" descr="Ein Bild, das Screenshot, Schwarz, Dunkelheit, Grafiken enthäl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9279318" name="image1.jpeg" descr="Ein Bild, das Screenshot, Schwarz, Dunkelheit, Grafiken enthäl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8572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</w:rPr>
      <w:t xml:space="preserve">WAMOCON </w:t>
    </w:r>
    <w:r w:rsidRPr="0085334A">
      <w:rPr>
        <w:rFonts w:ascii="Arial Narrow" w:hAnsi="Arial Narrow"/>
      </w:rPr>
      <w:t xml:space="preserve">GmbH, Mergenthalerallee 79-81, 65760 Eschborn                                              </w:t>
    </w:r>
  </w:p>
  <w:p w14:paraId="1F3C1F78" w14:textId="77777777" w:rsidR="00912A8D" w:rsidRPr="00912A8D" w:rsidRDefault="00912A8D" w:rsidP="00912A8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95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A06FDF"/>
    <w:multiLevelType w:val="hybridMultilevel"/>
    <w:tmpl w:val="0EE82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2698A"/>
    <w:multiLevelType w:val="hybridMultilevel"/>
    <w:tmpl w:val="52A60B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D6E58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E16323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DF656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6" w15:restartNumberingAfterBreak="0">
    <w:nsid w:val="1ED20484"/>
    <w:multiLevelType w:val="multilevel"/>
    <w:tmpl w:val="EE502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423A0"/>
    <w:multiLevelType w:val="multilevel"/>
    <w:tmpl w:val="CE3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A3AFD"/>
    <w:multiLevelType w:val="hybridMultilevel"/>
    <w:tmpl w:val="7EB8BD1A"/>
    <w:lvl w:ilvl="0" w:tplc="A91AFEC0">
      <w:start w:val="4"/>
      <w:numFmt w:val="bullet"/>
      <w:lvlText w:val="•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3499D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F72767"/>
    <w:multiLevelType w:val="multilevel"/>
    <w:tmpl w:val="ACA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D081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2" w15:restartNumberingAfterBreak="0">
    <w:nsid w:val="282D0E28"/>
    <w:multiLevelType w:val="hybridMultilevel"/>
    <w:tmpl w:val="73D660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342A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5D33E6"/>
    <w:multiLevelType w:val="multilevel"/>
    <w:tmpl w:val="A704E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929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F31E21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A204B80"/>
    <w:multiLevelType w:val="multilevel"/>
    <w:tmpl w:val="7E5638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D606BE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F8760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383015"/>
    <w:multiLevelType w:val="hybridMultilevel"/>
    <w:tmpl w:val="BC465580"/>
    <w:lvl w:ilvl="0" w:tplc="A91AFEC0">
      <w:start w:val="4"/>
      <w:numFmt w:val="bullet"/>
      <w:lvlText w:val="•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43E5D"/>
    <w:multiLevelType w:val="multilevel"/>
    <w:tmpl w:val="0407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4CDB3B2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F37BE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3C683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4" w15:restartNumberingAfterBreak="0">
    <w:nsid w:val="5430098E"/>
    <w:multiLevelType w:val="hybridMultilevel"/>
    <w:tmpl w:val="7F4880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514C07"/>
    <w:multiLevelType w:val="multilevel"/>
    <w:tmpl w:val="D868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357EC"/>
    <w:multiLevelType w:val="multilevel"/>
    <w:tmpl w:val="9C7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36459"/>
    <w:multiLevelType w:val="hybridMultilevel"/>
    <w:tmpl w:val="ADB8F504"/>
    <w:lvl w:ilvl="0" w:tplc="A91AFEC0">
      <w:start w:val="4"/>
      <w:numFmt w:val="bullet"/>
      <w:lvlText w:val="•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6309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8DB5675"/>
    <w:multiLevelType w:val="multilevel"/>
    <w:tmpl w:val="A704E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929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ED9518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3058B1"/>
    <w:multiLevelType w:val="multilevel"/>
    <w:tmpl w:val="B4D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A55A1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85A6D3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98F28B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 w16cid:durableId="1863277427">
    <w:abstractNumId w:val="25"/>
  </w:num>
  <w:num w:numId="2" w16cid:durableId="166023463">
    <w:abstractNumId w:val="6"/>
  </w:num>
  <w:num w:numId="3" w16cid:durableId="47924726">
    <w:abstractNumId w:val="5"/>
  </w:num>
  <w:num w:numId="4" w16cid:durableId="826286520">
    <w:abstractNumId w:val="11"/>
  </w:num>
  <w:num w:numId="5" w16cid:durableId="1070150325">
    <w:abstractNumId w:val="23"/>
  </w:num>
  <w:num w:numId="6" w16cid:durableId="1481341477">
    <w:abstractNumId w:val="34"/>
  </w:num>
  <w:num w:numId="7" w16cid:durableId="2008904211">
    <w:abstractNumId w:val="26"/>
  </w:num>
  <w:num w:numId="8" w16cid:durableId="5913713">
    <w:abstractNumId w:val="10"/>
  </w:num>
  <w:num w:numId="9" w16cid:durableId="1761559626">
    <w:abstractNumId w:val="31"/>
  </w:num>
  <w:num w:numId="10" w16cid:durableId="1296183314">
    <w:abstractNumId w:val="7"/>
  </w:num>
  <w:num w:numId="11" w16cid:durableId="1901359284">
    <w:abstractNumId w:val="30"/>
  </w:num>
  <w:num w:numId="12" w16cid:durableId="1154300505">
    <w:abstractNumId w:val="16"/>
  </w:num>
  <w:num w:numId="13" w16cid:durableId="134564603">
    <w:abstractNumId w:val="21"/>
  </w:num>
  <w:num w:numId="14" w16cid:durableId="1498768125">
    <w:abstractNumId w:val="20"/>
  </w:num>
  <w:num w:numId="15" w16cid:durableId="1606617808">
    <w:abstractNumId w:val="1"/>
  </w:num>
  <w:num w:numId="16" w16cid:durableId="842012391">
    <w:abstractNumId w:val="22"/>
  </w:num>
  <w:num w:numId="17" w16cid:durableId="1054087805">
    <w:abstractNumId w:val="28"/>
  </w:num>
  <w:num w:numId="18" w16cid:durableId="1502937635">
    <w:abstractNumId w:val="13"/>
  </w:num>
  <w:num w:numId="19" w16cid:durableId="1368992636">
    <w:abstractNumId w:val="29"/>
  </w:num>
  <w:num w:numId="20" w16cid:durableId="719935082">
    <w:abstractNumId w:val="32"/>
  </w:num>
  <w:num w:numId="21" w16cid:durableId="1747917035">
    <w:abstractNumId w:val="14"/>
  </w:num>
  <w:num w:numId="22" w16cid:durableId="1167595516">
    <w:abstractNumId w:val="27"/>
  </w:num>
  <w:num w:numId="23" w16cid:durableId="874855033">
    <w:abstractNumId w:val="33"/>
  </w:num>
  <w:num w:numId="24" w16cid:durableId="1890802087">
    <w:abstractNumId w:val="9"/>
  </w:num>
  <w:num w:numId="25" w16cid:durableId="668488333">
    <w:abstractNumId w:val="19"/>
  </w:num>
  <w:num w:numId="26" w16cid:durableId="14549576">
    <w:abstractNumId w:val="15"/>
  </w:num>
  <w:num w:numId="27" w16cid:durableId="909117653">
    <w:abstractNumId w:val="3"/>
  </w:num>
  <w:num w:numId="28" w16cid:durableId="1220365911">
    <w:abstractNumId w:val="8"/>
  </w:num>
  <w:num w:numId="29" w16cid:durableId="689645717">
    <w:abstractNumId w:val="4"/>
  </w:num>
  <w:num w:numId="30" w16cid:durableId="1404915133">
    <w:abstractNumId w:val="2"/>
  </w:num>
  <w:num w:numId="31" w16cid:durableId="1936354446">
    <w:abstractNumId w:val="24"/>
  </w:num>
  <w:num w:numId="32" w16cid:durableId="931744262">
    <w:abstractNumId w:val="0"/>
  </w:num>
  <w:num w:numId="33" w16cid:durableId="1626885502">
    <w:abstractNumId w:val="12"/>
  </w:num>
  <w:num w:numId="34" w16cid:durableId="20866916">
    <w:abstractNumId w:val="17"/>
  </w:num>
  <w:num w:numId="35" w16cid:durableId="12166190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2D"/>
    <w:rsid w:val="00010899"/>
    <w:rsid w:val="000460B4"/>
    <w:rsid w:val="00047D32"/>
    <w:rsid w:val="00053A2D"/>
    <w:rsid w:val="000946C5"/>
    <w:rsid w:val="00097626"/>
    <w:rsid w:val="00111120"/>
    <w:rsid w:val="00142C15"/>
    <w:rsid w:val="0016710B"/>
    <w:rsid w:val="0018437B"/>
    <w:rsid w:val="001A069B"/>
    <w:rsid w:val="001B57DB"/>
    <w:rsid w:val="001D7531"/>
    <w:rsid w:val="00204570"/>
    <w:rsid w:val="00263F33"/>
    <w:rsid w:val="00274F7B"/>
    <w:rsid w:val="00286B2B"/>
    <w:rsid w:val="002B18F6"/>
    <w:rsid w:val="002B44BD"/>
    <w:rsid w:val="00331523"/>
    <w:rsid w:val="00334677"/>
    <w:rsid w:val="00390D7B"/>
    <w:rsid w:val="003D0763"/>
    <w:rsid w:val="003E7841"/>
    <w:rsid w:val="003F1FD0"/>
    <w:rsid w:val="00463C9C"/>
    <w:rsid w:val="004B14CA"/>
    <w:rsid w:val="004F0E32"/>
    <w:rsid w:val="00555585"/>
    <w:rsid w:val="005555DF"/>
    <w:rsid w:val="00591FCC"/>
    <w:rsid w:val="0059437A"/>
    <w:rsid w:val="005D5330"/>
    <w:rsid w:val="005D714A"/>
    <w:rsid w:val="005E3AB4"/>
    <w:rsid w:val="005F562E"/>
    <w:rsid w:val="00661890"/>
    <w:rsid w:val="006830A0"/>
    <w:rsid w:val="006A6E53"/>
    <w:rsid w:val="006B19E4"/>
    <w:rsid w:val="006B4A37"/>
    <w:rsid w:val="006F2459"/>
    <w:rsid w:val="006F2E6D"/>
    <w:rsid w:val="00715E1E"/>
    <w:rsid w:val="0077030D"/>
    <w:rsid w:val="007B03D0"/>
    <w:rsid w:val="007D59CC"/>
    <w:rsid w:val="007E429C"/>
    <w:rsid w:val="00806DB2"/>
    <w:rsid w:val="0081362C"/>
    <w:rsid w:val="0082698B"/>
    <w:rsid w:val="0085334A"/>
    <w:rsid w:val="008A17EB"/>
    <w:rsid w:val="008C313A"/>
    <w:rsid w:val="008F64AC"/>
    <w:rsid w:val="00912A8D"/>
    <w:rsid w:val="00932434"/>
    <w:rsid w:val="00933142"/>
    <w:rsid w:val="00977A8D"/>
    <w:rsid w:val="00982469"/>
    <w:rsid w:val="00995B24"/>
    <w:rsid w:val="009B311C"/>
    <w:rsid w:val="00A06980"/>
    <w:rsid w:val="00AB0CFA"/>
    <w:rsid w:val="00AE2743"/>
    <w:rsid w:val="00B17CBD"/>
    <w:rsid w:val="00B24E2E"/>
    <w:rsid w:val="00B27131"/>
    <w:rsid w:val="00B316AE"/>
    <w:rsid w:val="00B33D55"/>
    <w:rsid w:val="00B57CF7"/>
    <w:rsid w:val="00BD14AB"/>
    <w:rsid w:val="00C27506"/>
    <w:rsid w:val="00C34253"/>
    <w:rsid w:val="00C94176"/>
    <w:rsid w:val="00CC7DA5"/>
    <w:rsid w:val="00CD2286"/>
    <w:rsid w:val="00D0005D"/>
    <w:rsid w:val="00D11CFD"/>
    <w:rsid w:val="00D40AA5"/>
    <w:rsid w:val="00D9005D"/>
    <w:rsid w:val="00DB40AB"/>
    <w:rsid w:val="00DF11DF"/>
    <w:rsid w:val="00E206EC"/>
    <w:rsid w:val="00E21FCC"/>
    <w:rsid w:val="00E450CE"/>
    <w:rsid w:val="00E679D8"/>
    <w:rsid w:val="00EB1118"/>
    <w:rsid w:val="00EB79C4"/>
    <w:rsid w:val="00EE553C"/>
    <w:rsid w:val="00F56BD0"/>
    <w:rsid w:val="00F6665C"/>
    <w:rsid w:val="00F80D56"/>
    <w:rsid w:val="00FB40E0"/>
    <w:rsid w:val="00F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F33B4"/>
  <w15:chartTrackingRefBased/>
  <w15:docId w15:val="{ED8BED3D-AE78-4BBC-8B4D-2F0B0CA6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2A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2A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2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2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2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2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2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2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2A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2A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2A8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12A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12A8D"/>
  </w:style>
  <w:style w:type="paragraph" w:styleId="Fuzeile">
    <w:name w:val="footer"/>
    <w:basedOn w:val="Standard"/>
    <w:link w:val="FuzeileZchn"/>
    <w:uiPriority w:val="99"/>
    <w:unhideWhenUsed/>
    <w:rsid w:val="00912A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12A8D"/>
  </w:style>
  <w:style w:type="paragraph" w:styleId="StandardWeb">
    <w:name w:val="Normal (Web)"/>
    <w:basedOn w:val="Standard"/>
    <w:uiPriority w:val="99"/>
    <w:unhideWhenUsed/>
    <w:rsid w:val="006F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6F2459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6F2459"/>
    <w:rPr>
      <w:b/>
      <w:bCs/>
    </w:rPr>
  </w:style>
  <w:style w:type="character" w:customStyle="1" w:styleId="ng-tns-c393695550-331">
    <w:name w:val="ng-tns-c393695550-331"/>
    <w:basedOn w:val="Absatz-Standardschriftart"/>
    <w:rsid w:val="006F245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F2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F2459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comment">
    <w:name w:val="hljs-comment"/>
    <w:basedOn w:val="Absatz-Standardschriftart"/>
    <w:rsid w:val="006F2459"/>
  </w:style>
  <w:style w:type="character" w:customStyle="1" w:styleId="hljs-keyword">
    <w:name w:val="hljs-keyword"/>
    <w:basedOn w:val="Absatz-Standardschriftart"/>
    <w:rsid w:val="006F2459"/>
  </w:style>
  <w:style w:type="character" w:customStyle="1" w:styleId="hljs-function">
    <w:name w:val="hljs-function"/>
    <w:basedOn w:val="Absatz-Standardschriftart"/>
    <w:rsid w:val="006F2459"/>
  </w:style>
  <w:style w:type="character" w:customStyle="1" w:styleId="hljs-title">
    <w:name w:val="hljs-title"/>
    <w:basedOn w:val="Absatz-Standardschriftart"/>
    <w:rsid w:val="006F2459"/>
  </w:style>
  <w:style w:type="character" w:customStyle="1" w:styleId="hljs-params">
    <w:name w:val="hljs-params"/>
    <w:basedOn w:val="Absatz-Standardschriftart"/>
    <w:rsid w:val="006F2459"/>
  </w:style>
  <w:style w:type="character" w:customStyle="1" w:styleId="hljs-variable">
    <w:name w:val="hljs-variable"/>
    <w:basedOn w:val="Absatz-Standardschriftart"/>
    <w:rsid w:val="006F2459"/>
  </w:style>
  <w:style w:type="character" w:customStyle="1" w:styleId="hljs-literal">
    <w:name w:val="hljs-literal"/>
    <w:basedOn w:val="Absatz-Standardschriftart"/>
    <w:rsid w:val="006F2459"/>
  </w:style>
  <w:style w:type="character" w:customStyle="1" w:styleId="hljs-builtin">
    <w:name w:val="hljs-built_in"/>
    <w:basedOn w:val="Absatz-Standardschriftart"/>
    <w:rsid w:val="006F2459"/>
  </w:style>
  <w:style w:type="character" w:customStyle="1" w:styleId="hljs-string">
    <w:name w:val="hljs-string"/>
    <w:basedOn w:val="Absatz-Standardschriftart"/>
    <w:rsid w:val="006F2459"/>
  </w:style>
  <w:style w:type="table" w:styleId="Listentabelle1hell">
    <w:name w:val="List Table 1 Light"/>
    <w:basedOn w:val="NormaleTabelle"/>
    <w:uiPriority w:val="46"/>
    <w:rsid w:val="001A06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Standard"/>
    <w:link w:val="CodeZchn"/>
    <w:qFormat/>
    <w:rsid w:val="00331523"/>
    <w:pPr>
      <w:spacing w:after="100" w:afterAutospacing="1" w:line="240" w:lineRule="auto"/>
    </w:pPr>
    <w:rPr>
      <w:rFonts w:ascii="Consolas" w:eastAsia="Times New Roman" w:hAnsi="Consolas" w:cs="Arial"/>
      <w:kern w:val="0"/>
      <w:lang w:eastAsia="de-DE"/>
      <w14:ligatures w14:val="none"/>
    </w:rPr>
  </w:style>
  <w:style w:type="character" w:customStyle="1" w:styleId="CodeZchn">
    <w:name w:val="Code Zchn"/>
    <w:basedOn w:val="Absatz-Standardschriftart"/>
    <w:link w:val="Code"/>
    <w:rsid w:val="00331523"/>
    <w:rPr>
      <w:rFonts w:ascii="Consolas" w:eastAsia="Times New Roman" w:hAnsi="Consolas" w:cs="Arial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rzhan%20Kukeyev\Documents\Benutzerdefinierte%20Office-Vorlagen\WMC-Vorlage-Word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CA8B71-AB00-E544-8756-0D62E9405558}">
  <we:reference id="wa104382008" version="1.1.0.2" store="de-DE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5C429-D823-4CFB-94A6-6C883001F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WMC-Vorlage-Word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Schefner</dc:creator>
  <cp:keywords/>
  <dc:description/>
  <cp:lastModifiedBy>Nikolaj Schefner</cp:lastModifiedBy>
  <cp:revision>1</cp:revision>
  <dcterms:created xsi:type="dcterms:W3CDTF">2026-03-14T08:19:00Z</dcterms:created>
  <dcterms:modified xsi:type="dcterms:W3CDTF">2026-03-14T08:19:00Z</dcterms:modified>
</cp:coreProperties>
</file>